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032F6">
      <w:pPr>
        <w:pStyle w:val="2"/>
        <w:spacing w:line="595" w:lineRule="exact"/>
        <w:ind w:right="0"/>
        <w:jc w:val="center"/>
      </w:pPr>
      <w:r>
        <w:t>培训记录表</w:t>
      </w:r>
    </w:p>
    <w:p w14:paraId="7E185C92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5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158"/>
        <w:gridCol w:w="2058"/>
        <w:gridCol w:w="1228"/>
        <w:gridCol w:w="1516"/>
        <w:gridCol w:w="1909"/>
      </w:tblGrid>
      <w:tr w14:paraId="6A6B5A7B">
        <w:trPr>
          <w:trHeight w:val="634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C5964">
            <w:pPr>
              <w:pStyle w:val="11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372AA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.2h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10458">
            <w:pPr>
              <w:pStyle w:val="11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404C5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77E846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0928D">
            <w:pPr>
              <w:pStyle w:val="11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112D4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综合部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3F76">
            <w:pPr>
              <w:pStyle w:val="11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74CB0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《050103-培训管理制度》</w:t>
            </w:r>
          </w:p>
        </w:tc>
      </w:tr>
      <w:tr w14:paraId="700248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C495E">
            <w:pPr>
              <w:pStyle w:val="11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04C29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郑云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>-质量部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A164C">
            <w:pPr>
              <w:pStyle w:val="11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C19B3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2284A3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BE808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hint="eastAsia" w:eastAsia="宋体"/>
                <w:lang w:val="en-US" w:eastAsia="zh-CN"/>
              </w:rPr>
              <w:t>《050103-培训管理制度》</w:t>
            </w:r>
          </w:p>
          <w:p w14:paraId="001B75C6">
            <w:pPr>
              <w:pStyle w:val="11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576A12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3D644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050103-培训管理制度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 w14:paraId="112818B5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总则</w:t>
            </w:r>
          </w:p>
          <w:p w14:paraId="290ACB4B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培训类型</w:t>
            </w:r>
          </w:p>
          <w:p w14:paraId="22EB2617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职责划分</w:t>
            </w:r>
          </w:p>
          <w:p w14:paraId="13E11F2C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培训工作的组织与实施</w:t>
            </w:r>
          </w:p>
          <w:p w14:paraId="40DA43CD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培训记录与评估</w:t>
            </w:r>
          </w:p>
          <w:p w14:paraId="1F3A123B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流程衡量指标</w:t>
            </w:r>
          </w:p>
          <w:p w14:paraId="2B44482C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附则</w:t>
            </w:r>
          </w:p>
        </w:tc>
      </w:tr>
      <w:tr w14:paraId="07CD32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39B77">
            <w:pPr>
              <w:pStyle w:val="11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70614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5D2F2">
            <w:pPr>
              <w:pStyle w:val="11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7A1FD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6062C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96336B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E1B1FE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885E0D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1264E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D7D7C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4DF8E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王朋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24DE9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134A85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D44D7C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郑云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6EE925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75E7B9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46B18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0EE8A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孙凯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111CF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A7E2F5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3AF8E5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史晓玲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DCF427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7A780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5F33C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7EF02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唐雪珊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8D3593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D46F18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AA4A2B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576A1C"/>
        </w:tc>
      </w:tr>
      <w:tr w14:paraId="06F19C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72BD1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3BFC9FFE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1617367D">
            <w:pPr>
              <w:rPr>
                <w:rFonts w:hint="eastAsia" w:eastAsia="宋体"/>
                <w:lang w:val="en-US" w:eastAsia="zh-CN"/>
              </w:rPr>
            </w:pPr>
          </w:p>
          <w:p w14:paraId="2F9EF3EE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 w:eastAsia="宋体"/>
                <w:lang w:val="en-US" w:eastAsia="zh-CN"/>
              </w:rPr>
              <w:t>050103-培训管理制度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 w14:paraId="12021760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54EB5E9A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7EBEB581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郑云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2026年4月23日</w:t>
            </w:r>
          </w:p>
          <w:p w14:paraId="1F48B1B8"/>
        </w:tc>
      </w:tr>
    </w:tbl>
    <w:p w14:paraId="3540FFC2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0215489"/>
    <w:rsid w:val="00A3295D"/>
    <w:rsid w:val="00E46E8F"/>
    <w:rsid w:val="03710B6D"/>
    <w:rsid w:val="05015EA4"/>
    <w:rsid w:val="05AA02EA"/>
    <w:rsid w:val="05AE417C"/>
    <w:rsid w:val="06DC0977"/>
    <w:rsid w:val="096D3B08"/>
    <w:rsid w:val="0CC003F3"/>
    <w:rsid w:val="0E332807"/>
    <w:rsid w:val="0F040A6B"/>
    <w:rsid w:val="0F193E21"/>
    <w:rsid w:val="10AF2C58"/>
    <w:rsid w:val="11963E18"/>
    <w:rsid w:val="152F3C74"/>
    <w:rsid w:val="15DB629E"/>
    <w:rsid w:val="183B1275"/>
    <w:rsid w:val="188F6701"/>
    <w:rsid w:val="18A70F1A"/>
    <w:rsid w:val="1E5D1F46"/>
    <w:rsid w:val="1EB54712"/>
    <w:rsid w:val="203171E6"/>
    <w:rsid w:val="213F27D7"/>
    <w:rsid w:val="224C2ACA"/>
    <w:rsid w:val="26BB086F"/>
    <w:rsid w:val="2C471B3F"/>
    <w:rsid w:val="2F8955FD"/>
    <w:rsid w:val="2FC11C09"/>
    <w:rsid w:val="32DC7485"/>
    <w:rsid w:val="3390201E"/>
    <w:rsid w:val="33F24A86"/>
    <w:rsid w:val="367E2601"/>
    <w:rsid w:val="3AB26D1E"/>
    <w:rsid w:val="3BC66F24"/>
    <w:rsid w:val="3DB42DAD"/>
    <w:rsid w:val="44462572"/>
    <w:rsid w:val="453F1647"/>
    <w:rsid w:val="45DC4237"/>
    <w:rsid w:val="45E5559A"/>
    <w:rsid w:val="46DB13AA"/>
    <w:rsid w:val="47B9793D"/>
    <w:rsid w:val="49736D23"/>
    <w:rsid w:val="4C3C671F"/>
    <w:rsid w:val="4E45017D"/>
    <w:rsid w:val="4F634FF0"/>
    <w:rsid w:val="50720FD1"/>
    <w:rsid w:val="507D6E7C"/>
    <w:rsid w:val="52157E66"/>
    <w:rsid w:val="528A6A6E"/>
    <w:rsid w:val="53876B42"/>
    <w:rsid w:val="56312D95"/>
    <w:rsid w:val="58ED12AE"/>
    <w:rsid w:val="59523E2B"/>
    <w:rsid w:val="5A6D5B09"/>
    <w:rsid w:val="5A755145"/>
    <w:rsid w:val="5BD42235"/>
    <w:rsid w:val="5C483EAE"/>
    <w:rsid w:val="5CFF3BED"/>
    <w:rsid w:val="601654D5"/>
    <w:rsid w:val="6444563F"/>
    <w:rsid w:val="681349F0"/>
    <w:rsid w:val="697274F4"/>
    <w:rsid w:val="6D665378"/>
    <w:rsid w:val="6D6D04FB"/>
    <w:rsid w:val="70C66AA3"/>
    <w:rsid w:val="7416389E"/>
    <w:rsid w:val="77822FF8"/>
    <w:rsid w:val="798E2128"/>
    <w:rsid w:val="7A2761AE"/>
    <w:rsid w:val="7B6C6499"/>
    <w:rsid w:val="7BC938EC"/>
    <w:rsid w:val="7D6E2861"/>
    <w:rsid w:val="7E582D05"/>
    <w:rsid w:val="7FDD34C2"/>
    <w:rsid w:val="7FEC19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9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269</Words>
  <Characters>300</Characters>
  <Lines>0</Lines>
  <Paragraphs>0</Paragraphs>
  <TotalTime>0</TotalTime>
  <ScaleCrop>false</ScaleCrop>
  <LinksUpToDate>false</LinksUpToDate>
  <CharactersWithSpaces>337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2026-04-23T04:00:47Z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  <property fmtid="{D5CDD505-2E9C-101B-9397-08002B2CF9AE}" pid="7" name="LastSaved">
    <vt:filetime>2021-09-15T00:00:00Z</vt:filetime>
  </property>
</Properties>
</file>